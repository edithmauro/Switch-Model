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0BA" w:rsidRDefault="00274945">
      <w:r>
        <w:rPr>
          <w:noProof/>
        </w:rPr>
        <w:drawing>
          <wp:inline distT="0" distB="0" distL="0" distR="0" wp14:anchorId="4B4B78A0" wp14:editId="385F26F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45" w:rsidRDefault="00274945">
      <w:r>
        <w:rPr>
          <w:noProof/>
        </w:rPr>
        <w:drawing>
          <wp:inline distT="0" distB="0" distL="0" distR="0" wp14:anchorId="061832D7" wp14:editId="38C79975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45" w:rsidRDefault="00274945">
      <w:r>
        <w:rPr>
          <w:noProof/>
        </w:rPr>
        <w:lastRenderedPageBreak/>
        <w:drawing>
          <wp:inline distT="0" distB="0" distL="0" distR="0" wp14:anchorId="7EB9E5F9" wp14:editId="5E387D1F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45" w:rsidRDefault="00274945">
      <w:r>
        <w:rPr>
          <w:noProof/>
        </w:rPr>
        <w:drawing>
          <wp:inline distT="0" distB="0" distL="0" distR="0" wp14:anchorId="542D3CB3" wp14:editId="147F135E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45" w:rsidRDefault="00274945">
      <w:r>
        <w:rPr>
          <w:noProof/>
        </w:rPr>
        <w:lastRenderedPageBreak/>
        <w:drawing>
          <wp:inline distT="0" distB="0" distL="0" distR="0" wp14:anchorId="7E3AB731" wp14:editId="45A432A6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45" w:rsidRDefault="00274945">
      <w:r>
        <w:rPr>
          <w:noProof/>
        </w:rPr>
        <w:drawing>
          <wp:inline distT="0" distB="0" distL="0" distR="0" wp14:anchorId="7364441E" wp14:editId="688C4842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4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945"/>
    <w:rsid w:val="00274945"/>
    <w:rsid w:val="00E46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74686"/>
  <w15:chartTrackingRefBased/>
  <w15:docId w15:val="{BA30B89A-5E1D-47AD-9528-163CB11BC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49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94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52B9DE25</Template>
  <TotalTime>4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Mauro, Edith Reilly</dc:creator>
  <cp:keywords/>
  <dc:description/>
  <cp:lastModifiedBy>Mauro, Edith Reilly</cp:lastModifiedBy>
  <cp:revision>1</cp:revision>
  <cp:lastPrinted>2017-03-31T16:01:00Z</cp:lastPrinted>
  <dcterms:created xsi:type="dcterms:W3CDTF">2017-03-31T15:58:00Z</dcterms:created>
  <dcterms:modified xsi:type="dcterms:W3CDTF">2017-03-31T16:02:00Z</dcterms:modified>
</cp:coreProperties>
</file>